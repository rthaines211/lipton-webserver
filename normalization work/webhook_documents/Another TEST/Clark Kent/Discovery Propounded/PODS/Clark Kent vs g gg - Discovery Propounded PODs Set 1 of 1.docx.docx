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G GG,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G GG,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g gg</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G GG,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g gg,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g gg.</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Another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bats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opossums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opossums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insects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INSECTS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ants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ants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G GG‘S,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2">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49">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65">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2">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