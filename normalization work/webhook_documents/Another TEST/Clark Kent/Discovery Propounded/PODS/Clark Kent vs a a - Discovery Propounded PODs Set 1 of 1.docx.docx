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 A,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 A,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 a</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 A,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Another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2">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49">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65">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2">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