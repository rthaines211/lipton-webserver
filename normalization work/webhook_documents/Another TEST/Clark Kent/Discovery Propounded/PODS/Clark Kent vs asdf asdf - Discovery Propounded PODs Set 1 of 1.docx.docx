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ASDF ASDF,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ASDF ASDF,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asdf asdf</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ASDF ASDF,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asdf asdf,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asdf asdf.</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Another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skunk(s)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skunk(s))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skunk(s)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opossums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opossums)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opossums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insects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INSECTS)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INSECTS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ants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ants)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ants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roaches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roaches)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roaches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flies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flies)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flies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bedbugs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bedbugs)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bedbugs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bees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bees)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bees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wasps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wasps)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wasps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hornets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hornets)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hornets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spiders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spiders)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spiders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termites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termites)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termites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mosquitos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mosquitos)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mosquitos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ASDF ASDF‘S,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54">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