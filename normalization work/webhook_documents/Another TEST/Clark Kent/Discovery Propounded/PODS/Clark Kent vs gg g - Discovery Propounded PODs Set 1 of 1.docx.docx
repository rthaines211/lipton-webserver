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GG G,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GG G,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gg g</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GG G,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gg g,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gg g.</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GG 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2">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5">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2">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