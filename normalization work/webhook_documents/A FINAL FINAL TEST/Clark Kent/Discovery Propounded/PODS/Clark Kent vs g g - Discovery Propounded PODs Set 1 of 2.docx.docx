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G G,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G G,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g g</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G G,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 g,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g g.</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bedbugs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bedbugs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air conditioner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air conditioner)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air conditioner)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air conditioner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air conditioner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heater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heater)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heater)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heater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heater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ventilation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ventilation)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ventilation)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ventilation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ventilation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electrical outlets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electrical outlets)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electrical outlets)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electrical outlets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electrical outlets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electrical panel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electrical panel)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electrical panel)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electrical panel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electrical panel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wall switches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wall switches)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wall switches)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wall switches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wall switches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exterior lighting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exterior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exterior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exterior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exterior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interior lighting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interior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interior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interior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interior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fan(s)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fan(s))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fan(s))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fan(s)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fan(s)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G G‘S,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4">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7">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9">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54">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