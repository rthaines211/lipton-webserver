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G G,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G G‘S,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g g</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g g, </w:t>
      </w:r>
      <w:r>
        <w:rPr>
          <w:rFonts w:ascii="Times New Roman" w:hAnsi="Times New Roman"/>
          <w:sz w:val="24"/>
          <w:szCs w:val="24"/>
        </w:rPr>
        <w:t>and to the Attorneys of Record for Defendant, g g;</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 g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g g and includes any and all of its agents, representatives, employees, servants, consultants, supervisors, contractors, subcontractors, investigators, attorneys, and any other persons or entities acting on purporting to act on behalf of Defendant, g 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ELECTRICAL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ELECTRICAL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ELECTRICAL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electrical outlets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electricity for periods during their TENANCY due to the constant issues with the electrical panel.</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exterior lighting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fan(s)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wall switch(s)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HVAC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HVAC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HVAC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heater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air conditioner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venitlation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G 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