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LOIS LANE, a Guardian; BRUCE WAYNE,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TONY STARK, a Manager; STEVE ROGERS, an Owner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TONY STARK, </w:t>
            </w:r>
            <w:r>
              <w:rPr>
                <w:rFonts w:ascii="Times New Roman" w:hAnsi="Times New Roman"/>
                <w:b/>
                <w:bCs/>
                <w:sz w:val="24"/>
                <w:szCs w:val="24"/>
              </w:rPr>
              <w:t>SET No. (7) Seven</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Tony Stark</w:t>
      </w:r>
    </w:p>
    <w:p>
      <w:pPr>
        <w:pStyle w:val="Normal"/>
        <w:ind w:left="0" w:right="0" w:hanging="0"/>
        <w:rPr>
          <w:rFonts w:ascii="Times New Roman" w:hAnsi="Times New Roman"/>
          <w:b/>
          <w:sz w:val="24"/>
        </w:rPr>
      </w:pPr>
      <w:r>
        <w:rPr>
          <w:rFonts w:ascii="Times New Roman" w:hAnsi="Times New Roman"/>
          <w:b/>
          <w:sz w:val="24"/>
        </w:rPr>
        <w:t xml:space="preserve">Set No.: </w:t>
        <w:tab/>
        <w:tab/>
        <w:t>Seven (7)</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TONY STARK,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Tony Stark,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Tony Stark.</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directed to YOU by any government agency which pertain to the physical condition of the PROPERTY from the date that YOU purchased the PROPERTY through the date of YOUR response to this document request.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mailed or provided to YOU by the city or county the PROPERTY is located in at any time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and COMMUNICATIONS between YOU and any GOVERNMENTAL AGENCY, including any employee of such agency,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Department of Environmental Health from the city or county that the PROPERTY is located in during that time that YOU owned the PROPERTY, including but not limited to citations, notices of inspection, notices and orders to comply, notices of violations, twoday work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Department of Public Health from the city or county that the PROPERTY is located in during that time that YOU owned the PROPERTY, including but not limited to citations, notices of inspection, notices and orders to comply, notices of violations, twoday work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Department of Public Health from the city or county that the PROPERTY is located in during that time that YOU owned the PROPERTY, including but not limited to citations, notices of inspection, notices and orders to comply, notices of violations, twoday work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fire department from the city or county that the PROPERTY is located in during that time that YOU owned the PROPERTY, including but not limited to fire reports, notices of inspection, notices and orders to comply, notices of violations, citations,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police department from the city or county that the PROPERTY is located in during that time that YOU owned the PROPERTY, including but not limited to fire reports, notices of inspection, notices and orders to comply, notices of violations, citations,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Code Enforcement from the city or county that the PROPERTY is located in during that time that YOU owned the PROPERTY, including but not limited to fire reports, notices of inspection, notices and orders to comply, notices of violations, citations,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gangs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gangs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gangs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issues with gangs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mold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MOLD)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MOLD)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MOLD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mildew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mildew)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mildew)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mildew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mushrooms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mushrooms)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mushrooms)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mushrooms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raw sewage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raw sewage)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raw sewage)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raw sewage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noxious fumes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noxious fumes)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noxious fumes)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noxious fumes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chemical paint contamination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chemical paint contamination)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chemical paint contamination)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chemical paint contamination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relating to an unlawful detainer that YOU filed against PLAINTIFF(S) during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relating to an unlawful detainer that YOU filed against any PLAINTIFF(S) during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DEFENDANT making eviction threats against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DEFENDANTS' investigation regarding PLAINTIFF's complaints about DEFENDANT making eviction threats against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DEFENDANTS' efforts to address the issues regarding PLAINTIFF'S complaints about DEFENDANT making eviction threats against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DEFENDANT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DEFENDANTS' investigation regarding PLAINTIFF'S complaints about DEFENDANT(S) harssing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DEFENDANTS  efforts to addrerss the issues regarding PLAINTIFF'S complaints about DEFENDANT(S) harassing the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provided by YOU to any of the PLAINTIFF(S)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24hour notices provided by YOU to any of the PLAINTIFF(S)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3DAY notices provided by YOU to any of the PLAINTIFF(S)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30DAY notices provided by YOU to any of the PLAINTIFF(S)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60DAY notices provided by YOU to any of the PLAINTIFF(S)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TO QUIT provided by YOU to any of the PLAINTIFF(S)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an injury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an injury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 injury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 injury at the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TONY STARK‘S, SET No. (7) Seven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28">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43">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57">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8">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