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TONY STARK, </w:t>
            </w:r>
            <w:r>
              <w:rPr>
                <w:rFonts w:ascii="Times New Roman" w:hAnsi="Times New Roman"/>
                <w:b/>
                <w:bCs/>
                <w:sz w:val="24"/>
                <w:szCs w:val="24"/>
              </w:rPr>
              <w:t>SET No. (2) Two</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Two (2)</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air conditioner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heater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ventilation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outlets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panel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wall switches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exterior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light fixtures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fan(s)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smoke alarm(s)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smoke alarm(s))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smoke alarms(s))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noncompliant electricity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stove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stove)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stove)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stove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stove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dishwasher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dishwasher)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dishwasher)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dishwasher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dishwasher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leaks in garage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leaks in garage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leaks in garage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leaks in garage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leak(s) in the garage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leak(s) in the garage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leak(s) in the garageat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leak(s) in the garage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leak(s) in the garage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unauthorized entries to their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unauthorized entries to their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unauthorized entries to their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unauthorized entries to their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unauthorized entries to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broken door(s) at the building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broken door(s) at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broken door(s)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broken door(s)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door(s) at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unauthorized entries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unauthorized entries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unauthorized entries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unauthorized entries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unauthorized entries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each person who participated in or influenced the decision to issue notices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showing when and how each such person first became aware of PLAINTIFF(S)’ race, including but not limited to correspondence, notes, emails, applications, or tenant files.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any adverse housing decision regarding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of a different race than PLAINTIFF(S) whose similar repair requests were approved while PLAINTIFF(S)’ request(s) was denied.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of a different race than PLAINTIFF(S) who received more favorable terms, rent amounts, repairs, or services during the same time period as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explain the differences in treatment between PLAINTIFF(S) and the tenants identified in response to the previous two 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written or unwritten policies, guidelines, manuals, or procedures in effect during PLAINTIFF(S)’ tenancy relating to tenant selection, screening, lease renewal, rent increases, repairs, or eviction.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policy, formal or informal, to limit the number of tenants of a particular race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use of tenant screening criteria (including but not limited to credit score, criminal background, rental history) applied differently based on race, including any communications or records of such practices.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oral or written communications in which YOU or YOUR agents made reference to PLAINTIFF(S)’ race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indicating a preference for tenants of a particular race.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advertisements, rental listings, or promotional materials in the past ten (10) years that suggest a racial preference or discourage tenants of a certain race.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administrative charges, or lawsuits alleging racial discrimination in housing made against YOU in the past ten (10) years, including any DOCUMENTS reflecting the resolution or settlement of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investigation conducted into PLAINTIFF(S)’ allegations of racial discrimination, including investigator notes, reports, and findings.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contact by any government agency regarding alleged racial discrimination in housing, including correspondence, notices, or investigation results.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notices to quit, eviction notices, or nonrenewals issued to tenants of PLAINTIFF(S)’ race in the past ten (10) years, including the reasons for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adverse action taken against a tenant after they complained about racial discrimination, including communications, notes, and decisionmaking records.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racial composition of tenants at the PROPERTY for the year before and the year after PLAINTIFF(S)’ tenancy, including any demographic reports, tenant lists, or occupancy records.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discussion, consideration, or analysis of the racial makeup of the tenant population in connection with rental, renewal, or eviction decisions.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TONY STARK‘S,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