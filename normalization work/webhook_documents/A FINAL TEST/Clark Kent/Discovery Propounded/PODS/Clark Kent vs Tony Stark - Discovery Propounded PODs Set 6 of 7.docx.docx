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(6) Six</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Six (6)</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hot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issues with hot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sewage coming out of drains faucets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issues with sewage coming out of drains faucets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issues with sewage coming out of drains faucets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issues with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drainage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drainage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toilet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toilet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toilet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toilet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bath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bath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sink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sink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shower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shower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shower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shower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nail(s) sticking out of the floor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nail(s) sticking out of the floor)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nail(s) sticking out of the floor)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nail(s) sticking out of the floor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bumps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bumps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paint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paint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deck porch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exterior deck porch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exterior deck porch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deck porch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toilets' waterproofing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toilets'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toilets'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toilets' waterproofing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tub's' waterproofing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tub's'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tub's'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tub's' waterproofing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staircase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staircase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staircase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staircase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flooding in the basement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flooding in the basement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flooding in the basement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flooding in the basement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flooding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flooding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flooding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flooding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pool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pool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pool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pool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jacuzzi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jacuzzi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elevator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elevator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elevator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elevator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laundry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laundry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laundry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laundry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recreation room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recreation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recreation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recreation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gym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gym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gym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gym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blocked areas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blocked areas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blocked areas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blocked areas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drug use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drug use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drug use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drug use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smoking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smoking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smoking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smoking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noisy neighbors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noisy neighbors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noisy neighbors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issues with noisy neighbors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(6) Six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