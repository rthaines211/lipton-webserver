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TONY STARK‘S,</w:t>
            </w:r>
            <w:r>
              <w:rPr>
                <w:rFonts w:ascii="Times New Roman" w:hAnsi="Times New Roman"/>
                <w:b/>
                <w:sz w:val="24"/>
                <w:szCs w:val="24"/>
              </w:rPr>
              <w:t xml:space="preserve"> SET NO. (2) Two</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Tony Stark</w:t>
      </w:r>
    </w:p>
    <w:p>
      <w:pPr>
        <w:pStyle w:val="Normal"/>
        <w:rPr/>
      </w:pPr>
      <w:r>
        <w:rPr>
          <w:rFonts w:ascii="Times New Roman" w:hAnsi="Times New Roman"/>
          <w:b/>
          <w:sz w:val="24"/>
          <w:szCs w:val="24"/>
        </w:rPr>
        <w:t xml:space="preserve">Set No. </w:t>
      </w:r>
      <w:r>
        <w:rPr>
          <w:rFonts w:ascii="Times New Roman" w:hAnsi="Times New Roman"/>
          <w:b/>
          <w:sz w:val="24"/>
        </w:rPr>
        <w:t>(2) Two</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Tony Stark, </w:t>
      </w:r>
      <w:r>
        <w:rPr>
          <w:rFonts w:ascii="Times New Roman" w:hAnsi="Times New Roman"/>
          <w:sz w:val="24"/>
          <w:szCs w:val="24"/>
        </w:rPr>
        <w:t>and to the Attorneys of Record for Defendant, Tony Stark;</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Tony Stark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ELECTRICAL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ELECTRICAL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ELECTRICAL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smoke alarm(s)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HVAC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HVAC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HVAC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PLUMBING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PLUMBING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PLUMBING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PLUMBING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for periods during their TENANCY due to the constant hot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shower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were forced to find alternative locations to shower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bath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were forced to find alternative locations to bath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sinks shower(s) bath(s) for periods during their TENANCY due to the hot water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WINDOW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WINDOW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WINDOW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WINDOW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WINDOW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DOOR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DOOR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DOOR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DOOR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DOOR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door(s) for periods during their TENANCY due to the constant issues damages.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FLOOR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FLOOR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FLOOR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FLOOR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FLOOR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CABINET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CABINET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CABINET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CABINET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CABINET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APPLIANCE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APPLIANCE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APPLIANCE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APPLIANCE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APPLIANCE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STRUCTURE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STRUCTURE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STRUCTURE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STRUCTURE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flooding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COMMON AREA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COMMON AREA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COMMON AREA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COMMON AREA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COMMON AREA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mailbox(s)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mail theft is a federal crime.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broken mailbox(s)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flooding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 elevator at the PROPERTY for periods during their TENANCY due to the elevator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question about disabled people in the building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use their PROPERTY for periods during their TENANCY due to the smoke alarm(s)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harrassment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harrassment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harrassment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addressed investigated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at the PROPERTY throughout the PLAINTIFF(S)' TEANCY surmounted to harrassment.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in retaliation to complaints about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in retaliation to complaints to government entities about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was baselss.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filing of an unlawful detainer against PLAINTIFF(S) was unsuccessful.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harrassment by YOU or anyone acting on YOUR behalf that entered PLAINTIFF(S)' PROPERTY without proper notice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NUISANCE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NUISANCE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NUISANCE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addressed investigated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people smoking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HEALTH HAZARD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HEALTH HAZARD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HEALTH HAZARD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HEALTH HAZARD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HEALTH HAZARD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mold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hired a LICENSED SPECIALIST in mold to test for the mold issues, both upon complaint and after any alleged remediation, at the PROPERTY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ventilation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hired a LICENSED SPECIALIST in mold to inspect or remediate the mold issues at the PROPERTY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provided PLAINTIFF(S) with relocation while addressing any mold issues at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mold issue(s) and exposure to it at the PROPERTY could lead to health issues, including but not limited to, pulminary problems such as wheezing, sneezing, headaches, and rashes,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smoking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SECURITY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SECURITY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SECURITY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SECURITY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SECURITY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broken door issue(s)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the unauthorized entry(s) into PLAINTIFF(S) UNIT(S) at the PROPERTY contributed to PLAINTIFF(S) general feeling of anxiety and concern for their safety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PLAINTIFF(S)' unit at the PROPERTY without providing proper, written 24hour notice.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was forced to expend additional time and resources due to items being stolen from them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investigated PLAINTIFF(S) complaints about stolen items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reimbursed PLAINTIFF(S) for their stolen items at the PROPERTY.</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TONY STARK‘S,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6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9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21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