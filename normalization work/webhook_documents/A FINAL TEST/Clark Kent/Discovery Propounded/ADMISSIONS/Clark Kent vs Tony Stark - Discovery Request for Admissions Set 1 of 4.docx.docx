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TONY STARK‘S,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Tony Stark</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Tony Stark, </w:t>
      </w:r>
      <w:r>
        <w:rPr>
          <w:rFonts w:ascii="Times New Roman" w:hAnsi="Times New Roman"/>
          <w:sz w:val="24"/>
          <w:szCs w:val="24"/>
        </w:rPr>
        <w:t>and to the Attorneys of Record for Defendant, Tony Stark;</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Tony Stark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complaints were made to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 have received correspondence from a government entity regarding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YOUR PROPERTY has been cited by a government entity.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 government entity came to inspect the PROPERTY due to PLAINTIFF(S) complaints.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FIRE HAZARD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FIRE HAZARD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FIRE HAZARD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know FIRE HAZARDS on the PROPERTY can pose severe dangers to PLAINTIFF(S), including but not limited to, physical dangers, mental dangers, anxiety, and property damage.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NONRESPONSIVE LANDLORD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NONRESPONSIVE LANDLORD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NONRESPONSIVE LANDLORD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addressed investigated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was forced to deal with various issues at the PROPERTY for periods during their TENANCY due to the constant unresponsiveness of the landlord.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UTILITY SHUTOFF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UTILITY SHUTOFF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UTILITY SHUTOFF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UTILITY SHUTOFF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UTILITY SHUTOFF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TRASH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TRASH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TRASH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garbage area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age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denied at least one repair request from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approved a similar repair request from at least one tenant under the age of forty (40) during the same time period that PLAINTIFF(S) resided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at least one tenant under the age of forty (40) received more favorable terms, repairs, or services than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maintained written or unwritten policies relating to the allocation of repairs or services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had a policy, formal or informal, concerning housing for tenants over a certain 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or YOUR agents made oral or written statements referencing PLAINTIFF(S)’ age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administrative charges, or lawsuits alleging age discrimination in housing within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considered a tenant’s age when making decisions about rent increases.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offered lease incentives to younger tenants but not to older tenants.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disability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PLAINTIFF(S) requested a reasonable accommodation(s).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denied, delayed, or modified at least one of PLAINTIFF(S)’ reasonable accommodation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granted a reasonable accommodation to at least one tenant without a disability while denying a similar request from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maintained written or unwritten policies relating to disability accommodations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never provided training to employees or agents on disability rights or reasonable accommodations.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or YOUR agents made oral or written statements referencing PLAINTIFF(S)’ disability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administrative charges, or lawsuits alleging disability discrimination in housing within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conduct a formal investigation into PLAINTIFF(S)’ allegations of disability discrimination.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considered the presence of a service animal, mobility aid, or other disabilityrelated device when making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issued notices to PLAINTIFF(S) during their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one or more persons who participated in or influenced the decision to issue notices to PLAINTIFF(S) were aware of PLAINTIFF(S)’ race.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denied one or more repair requests from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approved a similar repair request from at least one tenant of a different race during the same time period that PLAINTIFF(S) resided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at least one tenant of a different race received more favorable lease terms, rent amounts, repairs, or services than PLAINTIFF(S)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maintained written or unwritten policies relating to tenant selection, screening, lease renewal, rent increases, or eviction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never had a written policy prohibiting race discrimination in housing.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or YOUR agents have made oral or written statements referencing PLAINTIFF(S)’ race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administrative charges, or lawsuits alleging race discrimination in housing within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conduct a formal investigation into PLAINTIFF(S)’ allegations of racial discrimination.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collecting and documenting security deposits from tenants at the commencement of a lease.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conduct initial walkthroughs with tenants upon movein.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 a standard procedure for noting damages or conditions during an initial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conduct final walkthroughs with tenants upon moveout.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use or require documents to record the condition of the PROPERTY during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notifying tenants about the scheduling of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made deductions from a security deposit without conducting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returned a security deposit more than 21 days after the tenant vacated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returned a security deposit more than 21 days after the tenant vacated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from tenants regarding the handling or return of security deposits in the past ten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standard timeline for returning security deposits after tenants vacate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handling tenant disputes over deductions from a security deposit.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returned a security deposit in full or in part without conducting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holding and accounting for security deposit funds.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provide training materials or guidelines to staff or agents regarding the handling of security deposits.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changed YOUR procedures for security deposits,  , or returns within the past ten years.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TONY STARK‘S,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96">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