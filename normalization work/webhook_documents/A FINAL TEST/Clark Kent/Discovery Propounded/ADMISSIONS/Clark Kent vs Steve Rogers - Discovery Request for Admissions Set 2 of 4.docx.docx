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STEVE ROGERS‘S,</w:t>
            </w:r>
            <w:r>
              <w:rPr>
                <w:rFonts w:ascii="Times New Roman" w:hAnsi="Times New Roman"/>
                <w:b/>
                <w:sz w:val="24"/>
                <w:szCs w:val="24"/>
              </w:rPr>
              <w:t xml:space="preserve"> SET NO. (2) Two</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Steve Rogers</w:t>
      </w:r>
    </w:p>
    <w:p>
      <w:pPr>
        <w:pStyle w:val="Normal"/>
        <w:rPr/>
      </w:pPr>
      <w:r>
        <w:rPr>
          <w:rFonts w:ascii="Times New Roman" w:hAnsi="Times New Roman"/>
          <w:b/>
          <w:sz w:val="24"/>
          <w:szCs w:val="24"/>
        </w:rPr>
        <w:t xml:space="preserve">Set No. </w:t>
      </w:r>
      <w:r>
        <w:rPr>
          <w:rFonts w:ascii="Times New Roman" w:hAnsi="Times New Roman"/>
          <w:b/>
          <w:sz w:val="24"/>
        </w:rPr>
        <w:t>(2) Two</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Steve Rogers, </w:t>
      </w:r>
      <w:r>
        <w:rPr>
          <w:rFonts w:ascii="Times New Roman" w:hAnsi="Times New Roman"/>
          <w:sz w:val="24"/>
          <w:szCs w:val="24"/>
        </w:rPr>
        <w:t>and to the Attorneys of Record for Defendant, Steve Rogers;</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Steve Rogers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smoke alarm(s)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PLUMBING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PLUMBING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PLUMBING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WINDOW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WINDOW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WINDOW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WINDOW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WINDOW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DOOR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DOOR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DOOR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DOOR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DOOR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constant issues damages.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FLOOR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FLOOR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FLOOR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FLOOR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FLOOR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CABINET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CABINET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CABINET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CABINET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CABINET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APPLIANCE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APPLIANCE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APPLIANCE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APPLIANCE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APPLIANCE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STRUCTURE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STRUCTURE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STRUCTURE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COMMON AREA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COMMON AREA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COMMON AREA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COMMON AREA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COMMON AREA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mailbox(s)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mail theft is a federal crime.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mailbox(s)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elevator at the PROPERTY for periods during their TENANCY due to the elevator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question about disabled people in the building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smoke alarm(s)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harrassment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harrassment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harrassment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in retaliation to complaints about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in retaliation to complaints to government entities about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was baselss.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unsuccessful.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entered PLAINTIFF(S)' PROPERTY without proper notice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NUISANCE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NUISANCE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NUISANCE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people smoking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HEALTH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HEALTH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HEALTH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HEALTH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HEALTH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mold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hired a LICENSED SPECIALIST in mold to test for the mold issues, both upon complaint and after any alleged remediation, at the PROPERTY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ventilation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hired a LICENSED SPECIALIST in mold to inspect or remediate the mold issues at the PROPERTY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provided PLAINTIFF(S) with relocation while addressing any mold issues at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mold issue(s) and exposure to it at the PROPERTY could lead to health issues, including but not limited to, pulminary problems such as wheezing, sneezing, headaches, and rashes,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smoking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SECURITY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SECURITY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SECURITY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SECURITY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SECURITY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door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unauthorized entry(s) into PLAINTIFF(S) UNIT(S)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PLAINTIFF(S)' unit at the PROPERTY without providing proper, written 24hour notice.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was forced to expend additional time and resources due to items being stolen from them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investigated PLAINTIFF(S) complaints about stolen items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reimbursed PLAINTIFF(S) for their stolen items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STEVE ROGERS‘S,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1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