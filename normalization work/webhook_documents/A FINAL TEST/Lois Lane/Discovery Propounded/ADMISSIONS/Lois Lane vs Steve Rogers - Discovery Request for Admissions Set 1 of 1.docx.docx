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pPr>
      <w:r>
        <w:rPr>
          <w:rFonts w:ascii="Times New Roman" w:hAnsi="Times New Roman"/>
          <w:b/>
          <w:sz w:val="24"/>
          <w:szCs w:val="24"/>
        </w:rPr>
        <w:t xml:space="preserve">COUNTY OF </w:t>
      </w:r>
      <w:r>
        <w:rPr>
          <w:rFonts w:ascii="Times New Roman" w:hAnsi="Times New Roman"/>
          <w:b/>
          <w:sz w:val="24"/>
        </w:rPr>
        <w:t>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 LOIS LANE, a Guardian; BRUCE WAYNE,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TONY STARK, a Manager; STEVE ROGERS, an Owner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LOIS LANE‘S REQUEST FOR ADMISSIONS TO DEFENDANT </w:t>
            </w:r>
            <w:r>
              <w:rPr>
                <w:rFonts w:ascii="Times New Roman" w:hAnsi="Times New Roman"/>
                <w:b/>
                <w:sz w:val="24"/>
              </w:rPr>
              <w:t>STEVE ROGERS‘S,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Lois Lane</w:t>
      </w:r>
    </w:p>
    <w:p>
      <w:pPr>
        <w:pStyle w:val="Normal"/>
        <w:rPr/>
      </w:pPr>
      <w:r>
        <w:rPr>
          <w:rFonts w:ascii="Times New Roman" w:hAnsi="Times New Roman"/>
          <w:b/>
          <w:sz w:val="24"/>
          <w:szCs w:val="24"/>
        </w:rPr>
        <w:t xml:space="preserve">Responding Party:  Defendant, </w:t>
      </w:r>
      <w:r>
        <w:rPr>
          <w:rFonts w:ascii="Times New Roman" w:hAnsi="Times New Roman"/>
          <w:b/>
          <w:sz w:val="24"/>
        </w:rPr>
        <w:t>Steve Rogers</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Steve Rogers, </w:t>
      </w:r>
      <w:r>
        <w:rPr>
          <w:rFonts w:ascii="Times New Roman" w:hAnsi="Times New Roman"/>
          <w:sz w:val="24"/>
          <w:szCs w:val="24"/>
        </w:rPr>
        <w:t>and to the Attorneys of Record for Defendant, Steve Rogers;</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Lois Lane, requests that Defendant, Steve Rogers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Lois Lane,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Steve Rogers and includes any and all of its agents, representatives, employees, servants, consultants, supervisors, contractors, subcontractors, investigators, attorneys, and any other persons or entities acting on purporting to act on behalf of Defendant, Steve Rogers.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Lois Lane,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A FINAL TEST Unit 2,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at issue is subject to the Los Angeles Rent Stabilization Ordinance (LAMC § 151.00 et seq.).</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owner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skunk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INSECT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INSECT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INSECT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bee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hornet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termite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TRASH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TRASH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TRASH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TRASH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TRASH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discard their trash for periods during their TENANCY due to the garbage area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discard their trash for periods during their TENANCY due to theinadequate number of trash and recycle recepticles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discard their trash for periods during their TENANCY due to the recepticles not being serviced and emptied enough to deal with the PROPERTY's trash recycling needs.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LOIS LANE,</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LOIS LANE‘S REQUEST FOR ADMISSIONS TO DEFENDANT STEVE ROGERS‘S,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2">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64">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5">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06">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47">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