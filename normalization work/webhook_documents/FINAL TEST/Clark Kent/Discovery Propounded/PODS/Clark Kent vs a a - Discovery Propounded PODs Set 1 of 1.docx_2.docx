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A A,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A A,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a a</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A A,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 a,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a a.</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opossums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opossums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ants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ants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roaches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roaches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flies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flies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wasps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wasps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hornets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hornets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spiders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spiders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termites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termites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mosquitos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mosquitos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A A‘S,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2">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4">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5">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6">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47">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