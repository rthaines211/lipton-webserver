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 A,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 A,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 a</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 A,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2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0">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5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6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1">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