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ASDF ASD,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ASDF ASD,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asdf asd</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ASDF ASD,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asd,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asdf asd.</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ASDF ASD‘S,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0">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61">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5">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