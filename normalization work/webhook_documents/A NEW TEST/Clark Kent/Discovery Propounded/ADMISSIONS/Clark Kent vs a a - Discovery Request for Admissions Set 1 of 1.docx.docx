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pPr>
      <w:r>
        <w:rPr>
          <w:rFonts w:ascii="Times New Roman" w:hAnsi="Times New Roman"/>
          <w:b/>
          <w:sz w:val="24"/>
          <w:szCs w:val="24"/>
        </w:rPr>
        <w:t xml:space="preserve">COUNTY OF </w:t>
      </w:r>
      <w:r>
        <w:rPr>
          <w:rFonts w:ascii="Times New Roman" w:hAnsi="Times New Roman"/>
          <w:b/>
          <w:sz w:val="24"/>
        </w:rPr>
        <w:t>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A A, a Manager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A A‘S,</w:t>
            </w:r>
            <w:r>
              <w:rPr>
                <w:rFonts w:ascii="Times New Roman" w:hAnsi="Times New Roman"/>
                <w:b/>
                <w:sz w:val="24"/>
                <w:szCs w:val="24"/>
              </w:rPr>
              <w:t xml:space="preserve"> SET NO. (1) One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a a</w:t>
      </w:r>
    </w:p>
    <w:p>
      <w:pPr>
        <w:pStyle w:val="Normal"/>
        <w:rPr/>
      </w:pPr>
      <w:r>
        <w:rPr>
          <w:rFonts w:ascii="Times New Roman" w:hAnsi="Times New Roman"/>
          <w:b/>
          <w:sz w:val="24"/>
          <w:szCs w:val="24"/>
        </w:rPr>
        <w:t xml:space="preserve">Set No. </w:t>
      </w:r>
      <w:r>
        <w:rPr>
          <w:rFonts w:ascii="Times New Roman" w:hAnsi="Times New Roman"/>
          <w:b/>
          <w:sz w:val="24"/>
        </w:rPr>
        <w:t>(1) One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a a, </w:t>
      </w:r>
      <w:r>
        <w:rPr>
          <w:rFonts w:ascii="Times New Roman" w:hAnsi="Times New Roman"/>
          <w:sz w:val="24"/>
          <w:szCs w:val="24"/>
        </w:rPr>
        <w:t>and to the Attorneys of Record for Defendant, a a;</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 a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a a and includes any and all of its agents, representatives, employees, servants, consultants, supervisors, contractors, subcontractors, investigators, attorneys, and any other persons or entities acting on purporting to act on behalf of Defendant, a a.</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A NEW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current lease agreement regarding the PROPERTY is between YOU and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DEFENDANTS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the DEFENDANT's unit without a written 24hour notice of entry.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pay SCEP (Systematic Code Enforcement Program) fees each year of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at issue is subject to the Los Angeles Rent Stabilization Ordinance (LAMC § 151.00 et seq.).</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 is the primary manager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the condition of the UNIT during the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informed YOU several times, about the condition of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charged full rent to the PLAINTIFF despite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full rent monthly despite having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breached your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actual knowledge of the facts alleged in the COMPLAINT prior to the filing of this lawsuit.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take reasonable steps to prevent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actions caused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maintain written records documenting YOUR communications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produced all documents relevant to the allegations in the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been involved in similar litigation in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follow applicable laws or regulations in YOUR dealings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YOUR conduct could cause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was UNTENANTABLE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the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repairs replacements of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ELECTRICAL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ELECTRICAL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ELECTRICAL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ELECTRICAL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ELECTRICAL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electrical outlets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light fixture(s)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VERMIN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VERMIN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VERMIN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rat mice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skunk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pigeon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bat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racoon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opossum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HVAC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HVAC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HVAC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HVAC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HVAC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heater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air conditioner for periods during their TENANCY due to the constant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venitlation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INSECT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INSECT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INSECT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roach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bedbug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bee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wasp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hornet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spider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termite 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mosquito ssues?</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A A‘S,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61">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