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(2) Two</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Two (2)</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1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25">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3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4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6">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