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GFSD SGDF,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GFSD SGDF‘S,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gfsd sgdf</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gfsd sgdf, </w:t>
      </w:r>
      <w:r>
        <w:rPr>
          <w:rFonts w:ascii="Times New Roman" w:hAnsi="Times New Roman"/>
          <w:sz w:val="24"/>
          <w:szCs w:val="24"/>
        </w:rPr>
        <w:t>and to the Attorneys of Record for Defendant, gfsd sgdf;</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gfsd sgdf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gfsd sgdf and includes any and all of its agents, representatives, employees, servants, consultants, supervisors, contractors, subcontractors, investigators, attorneys, and any other persons or entities acting on purporting to act on behalf of Defendant, gfsd sgdf.</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NEW NEW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PLAINTIFF(S) had submitted complaints to one or more government agencies, including but not limited to the the local Housing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Housing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PLAINTIFF(S) had submitted complaints to one or more government agencies, including but not limited to the the local Code Enforcement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Code Enforcement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PLAINTIFF(S) complaints were made to the local Community Development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Community Development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YOU have received correspondence from a government entity regarding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YOUR PROPERTY has been cited by a government entity.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a government entity came to inspect the PROPERTY due to PLAINTIFF(S) complaints.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ELECTRICAL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ELECTRICAL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ELECTRICAL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electrical outlets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electricity for periods during their TENANCY due to the constant issues with the electrical panel.</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exterior lighting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light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fan(s)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wall switch(s)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light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smoke alarm(s)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HVAC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HVAC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HVAC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heater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air conditioner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venitlation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PLUMBING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PLUMBING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PLUMBING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PLUMBING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PLUMBING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shower for periods during their TENANCY due to the constant hot water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clogged bath(s)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clogged sink(s)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toilet(s)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shower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were forced to find alternative locations to shower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bath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were forced to find alternative locations to bath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hot water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water pressure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bedbug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wasp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mosquito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STRUCTURE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STRUCTURE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STRUCTURE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STRUCTURE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STRUCTURE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bump(s) on their ceiling.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FIRE HAZARD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FIRE HAZARD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FIRE HAZARD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FIRE HAZARD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FIRE HAZARD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know FIRE HAZARDS on the PROPERTY can pose severe dangers to PLAINTIFF(S), including but not limited to, physical dangers, mental dangers, anxiety, and property damage.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noncompliant electricty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nonGFI electrical electrical outlet(s) near water sources .</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smoke alarm(s)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fire extinguisher issue(s) at the PROPERTY contributed to PLAINTIFF(S) general feeling of anxiety and concern for their safety at the PROPERTY.</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GFSD SGDF‘S,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8">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88">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7">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203">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