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GFSD SGDF,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GFSD SGDF, </w:t>
            </w:r>
            <w:r>
              <w:rPr>
                <w:rFonts w:ascii="Times New Roman" w:hAnsi="Times New Roman"/>
                <w:b/>
                <w:bCs/>
                <w:sz w:val="24"/>
                <w:szCs w:val="24"/>
              </w:rPr>
              <w:t>SET No. (3) Three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gfsd sgdf</w:t>
      </w:r>
    </w:p>
    <w:p>
      <w:pPr>
        <w:pStyle w:val="Normal"/>
        <w:ind w:left="0" w:right="0" w:hanging="0"/>
        <w:rPr>
          <w:rFonts w:ascii="Times New Roman" w:hAnsi="Times New Roman"/>
          <w:b/>
          <w:sz w:val="24"/>
        </w:rPr>
      </w:pPr>
      <w:r>
        <w:rPr>
          <w:rFonts w:ascii="Times New Roman" w:hAnsi="Times New Roman"/>
          <w:b/>
          <w:sz w:val="24"/>
        </w:rPr>
        <w:t xml:space="preserve">Set No.: </w:t>
        <w:tab/>
        <w:tab/>
        <w:t>Three (3)</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GFSD SGDF,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gfsd sgdf,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gfsd sgdf.</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NEW NEW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directed to YOU by any government agency which pertain to the physical condition of the PROPERTY from the date that YOU purchased the PROPERTY through the date of YOUR response to this document request.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mailed or provided to YOU by the city or county the PROPERTY is located in at any time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and COMMUNICATIONS between YOU and any GOVERNMENTAL AGENCY, including any employee of such agency,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Environmental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Public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Department of Public Health from the city or county that the PROPERTY is located in during that time that YOU owned the PROPERTY, including but not limited to citations, notices of inspection, notices and orders to comply, notices of violations, twoday work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fire department from the city or county that the PROPERTY is located in during that time that YOU owned the PROPERTY, including but not limited to fire reports, notices of inspection, notices and orders to comply, notices of violations, citations,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the police department from the city or county that the PROPERTY is located in during that time that YOU owned the PROPERTY, including but not limited to fire reports, notices of inspection, notices and orders to comply, notices of violations, citations, orders, work orders and notices of enforcement.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PROPERTY originating from Code Enforcement from the city or county that the PROPERTY is located in during that time that YOU owned the PROPERTY, including but not limited to fire reports, notices of inspection, notices and orders to comply, notices of violations, citations, work orders and notices of enforcement.</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GFSD SGDF‘S, SET No.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1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25">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3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4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56">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