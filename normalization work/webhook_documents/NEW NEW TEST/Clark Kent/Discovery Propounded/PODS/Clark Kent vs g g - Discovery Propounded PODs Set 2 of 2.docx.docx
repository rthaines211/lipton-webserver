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G G, a Manager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G G, </w:t>
            </w:r>
            <w:r>
              <w:rPr>
                <w:rFonts w:ascii="Times New Roman" w:hAnsi="Times New Roman"/>
                <w:b/>
                <w:bCs/>
                <w:sz w:val="24"/>
                <w:szCs w:val="24"/>
              </w:rPr>
              <w:t>SET No. (2) Two</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g g</w:t>
      </w:r>
    </w:p>
    <w:p>
      <w:pPr>
        <w:pStyle w:val="Normal"/>
        <w:ind w:left="0" w:right="0" w:hanging="0"/>
        <w:rPr>
          <w:rFonts w:ascii="Times New Roman" w:hAnsi="Times New Roman"/>
          <w:b/>
          <w:sz w:val="24"/>
        </w:rPr>
      </w:pPr>
      <w:r>
        <w:rPr>
          <w:rFonts w:ascii="Times New Roman" w:hAnsi="Times New Roman"/>
          <w:b/>
          <w:sz w:val="24"/>
        </w:rPr>
        <w:t xml:space="preserve">Set No.: </w:t>
        <w:tab/>
        <w:tab/>
        <w:t>Two (2)</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G G,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g g,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g g.</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NEW NEW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vermin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vermin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pigeons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pigeons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bats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bats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racoons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racoons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opossums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opossums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insects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INSECTS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ants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ants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roaches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roaches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flies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flies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bees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bees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wasps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wasps)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wasps)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wasps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hornets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hornets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spiders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spiders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termites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termites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mosquitos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mosquitos)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mosquitos)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mosquitos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fire extinguisher(s))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fire extinguisher(s))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fire extinguisher(s)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fire extinguisher(s)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nongfi electrical outlets by water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nongfi electrical outlets by water)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nongfi electrical outlets by water)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nongfi electrical outlets by water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directed to YOU by any government agency which pertain to the physical condition of the PROPERTY from the date that YOU purchased the PROPERTY through the date of YOUR response to this document request.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mailed or provided to YOU by the city or county the PROPERTY is located in at any time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and COMMUNICATIONS between YOU and any GOVERNMENTAL AGENCY, including any employee of such agency,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the Department of Environmental Health from the city or county that the PROPERTY is located in during that time that YOU owned the PROPERTY, including but not limited to citations, notices of inspection, notices and orders to comply, notices of violations, twoday work orders, work orders and notices of enforcement.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the Department of Public Health from the city or county that the PROPERTY is located in during that time that YOU owned the PROPERTY, including but not limited to citations, notices of inspection, notices and orders to comply, notices of violations, twoday work orders, work orders and notices of enforcement.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the Department of Public Health from the city or county that the PROPERTY is located in during that time that YOU owned the PROPERTY, including but not limited to citations, notices of inspection, notices and orders to comply, notices of violations, twoday work orders, work orders and notices of enforcement.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the fire department from the city or county that the PROPERTY is located in during that time that YOU owned the PROPERTY, including but not limited to fire reports, notices of inspection, notices and orders to comply, notices of violations, citations, orders, work orders and notices of enforcement.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the police department from the city or county that the PROPERTY is located in during that time that YOU owned the PROPERTY, including but not limited to fire reports, notices of inspection, notices and orders to comply, notices of violations, citations, orders, work orders and notices of enforcement.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Code Enforcement from the city or county that the PROPERTY is located in during that time that YOU owned the PROPERTY, including but not limited to fire reports, notices of inspection, notices and orders to comply, notices of violations, citations, work orders and notices of enforcement.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insufficient water pressure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insufficient water pressure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insufficient water pressure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insufficient water pressure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bumps in the ceiling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bumps in the ceiling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bumps in the ceiling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bumps in the ceiling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G G‘S, SET No.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8">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58">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7">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6">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33">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