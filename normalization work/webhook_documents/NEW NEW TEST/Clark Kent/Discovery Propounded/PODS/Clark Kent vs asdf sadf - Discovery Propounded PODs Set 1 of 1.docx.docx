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ASDF SADF,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ASDF SADF,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asdf sadf</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ASDF SADF,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asdf sadf,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asdf sadf.</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NEW NEW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opossums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opossums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ants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ants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roaches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roaches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spiders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spiders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termites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termites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ASDF SADF‘S,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6">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55">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3">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26">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