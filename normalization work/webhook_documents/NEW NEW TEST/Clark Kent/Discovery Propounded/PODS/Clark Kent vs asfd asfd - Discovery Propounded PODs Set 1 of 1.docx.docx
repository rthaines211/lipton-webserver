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ASFD ASFD,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ASFD ASFD,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asfd asfd</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ASFD ASFD,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asfd asfd,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asfd asfd.</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NEW NEW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bedbugs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bedbugs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ASFD ASFD‘S,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4">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